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7EE8" w14:textId="3256E72A" w:rsidR="00067F1E" w:rsidRPr="00067F1E" w:rsidRDefault="00BF1FB6">
      <w:pPr>
        <w:rPr>
          <w:rStyle w:val="Fett"/>
        </w:rPr>
      </w:pPr>
      <w:r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5293F4D" wp14:editId="15E7DEB7">
                <wp:simplePos x="0" y="0"/>
                <wp:positionH relativeFrom="column">
                  <wp:posOffset>14605</wp:posOffset>
                </wp:positionH>
                <wp:positionV relativeFrom="paragraph">
                  <wp:posOffset>6407785</wp:posOffset>
                </wp:positionV>
                <wp:extent cx="5844540" cy="2408555"/>
                <wp:effectExtent l="0" t="0" r="22860" b="10795"/>
                <wp:wrapSquare wrapText="bothSides"/>
                <wp:docPr id="1159618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2408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D4CB7" w14:textId="77777777" w:rsidR="008302C6" w:rsidRDefault="008302C6" w:rsidP="008302C6">
                            <w:pPr>
                              <w:rPr>
                                <w:rStyle w:val="Fett"/>
                              </w:rPr>
                            </w:pPr>
                            <w:r>
                              <w:rPr>
                                <w:rStyle w:val="Fett"/>
                              </w:rPr>
                              <w:t>Diskussion/Widersprüche/weiterführende Hypothesen:</w:t>
                            </w:r>
                          </w:p>
                          <w:p w14:paraId="21A4F0A2" w14:textId="36C6E49E" w:rsidR="008302C6" w:rsidRDefault="007A585A" w:rsidP="007A585A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 w:rsidRPr="007A585A">
                              <w:t xml:space="preserve">Wieso reduziert sich die Biomasse nach Frostereignissen nicht bzw. wo ist Verlust durch </w:t>
                            </w:r>
                            <w:r w:rsidR="006D58BB">
                              <w:t>a</w:t>
                            </w:r>
                            <w:r w:rsidRPr="007A585A">
                              <w:t>bgefrorene Pflanzenteile abgebildet?</w:t>
                            </w:r>
                          </w:p>
                          <w:p w14:paraId="08E3C622" w14:textId="2D6EF4F6" w:rsidR="00BF1FB6" w:rsidRDefault="003628FA" w:rsidP="00BF1FB6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 w:rsidRPr="003628FA">
                              <w:t>Zwischen den Saatterminen</w:t>
                            </w:r>
                            <w:r>
                              <w:t xml:space="preserve"> in EX7 und Ex8, sowie EX24 und EX25 liegen größere Abstände. Hat hier die </w:t>
                            </w:r>
                            <w:r w:rsidR="00BF1FB6">
                              <w:t>b</w:t>
                            </w:r>
                            <w:r>
                              <w:t>odenfeuchtebedingte Verzögerung der Keimung gewirk</w:t>
                            </w:r>
                            <w:r w:rsidR="00BF1FB6">
                              <w:t>t?</w:t>
                            </w:r>
                            <w:r w:rsidR="00BF1FB6">
                              <w:br/>
                            </w:r>
                            <w:r w:rsidR="00BF1FB6">
                              <w:sym w:font="Wingdings" w:char="F0E0"/>
                            </w:r>
                            <w:r w:rsidR="00BF1FB6">
                              <w:t xml:space="preserve">Wie könnte das überprüft werden? </w:t>
                            </w:r>
                            <w:r w:rsidR="00BF1FB6">
                              <w:sym w:font="Wingdings" w:char="F0E0"/>
                            </w:r>
                            <w:r w:rsidR="00BF1FB6">
                              <w:t xml:space="preserve"> Bodenfeuchte des 1. Soillayers in die Ausgabe???</w:t>
                            </w:r>
                          </w:p>
                          <w:p w14:paraId="7E6D7EFC" w14:textId="4AB7A57D" w:rsidR="00BF1FB6" w:rsidRPr="003628FA" w:rsidRDefault="00BF1FB6" w:rsidP="00BF1FB6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Die Werte sehen danach aus, als würde Frischmasse geschätzt werden. Wenn wirklich Frischmasse geschätzt wird, scheint das Modell Biomasse eher zu unterschätzen.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 xml:space="preserve"> vorher prüfen, wie MONICA mit </w:t>
                            </w:r>
                            <w:r w:rsidRPr="00BF1FB6">
                              <w:rPr>
                                <w:b/>
                                <w:bCs/>
                              </w:rPr>
                              <w:t>anderem Boden</w:t>
                            </w:r>
                            <w:r>
                              <w:t xml:space="preserve">, höheren </w:t>
                            </w:r>
                            <w:r w:rsidRPr="00BF1FB6">
                              <w:rPr>
                                <w:b/>
                                <w:bCs/>
                              </w:rPr>
                              <w:t>N-Mengen</w:t>
                            </w:r>
                            <w:r>
                              <w:t xml:space="preserve"> und </w:t>
                            </w:r>
                            <w:r w:rsidRPr="00BF1FB6">
                              <w:rPr>
                                <w:b/>
                                <w:bCs/>
                              </w:rPr>
                              <w:t>höherer Wasserverfügbarkeit</w:t>
                            </w:r>
                            <w:r>
                              <w:t xml:space="preserve"> reagiert.</w:t>
                            </w:r>
                          </w:p>
                          <w:p w14:paraId="08E19DB1" w14:textId="2BAF5B30" w:rsidR="007A585A" w:rsidRPr="007A585A" w:rsidRDefault="007A585A" w:rsidP="00460825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93F4D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.15pt;margin-top:504.55pt;width:460.2pt;height:189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">
                <v:textbox>
                  <w:txbxContent>
                    <w:p w14:paraId="63ED4CB7" w14:textId="77777777" w:rsidR="008302C6" w:rsidRDefault="008302C6" w:rsidP="008302C6">
                      <w:pPr>
                        <w:rPr>
                          <w:rStyle w:val="Fett"/>
                        </w:rPr>
                      </w:pPr>
                      <w:r>
                        <w:rPr>
                          <w:rStyle w:val="Fett"/>
                        </w:rPr>
                        <w:t>Diskussion/Widersprüche/weiterführende Hypothesen:</w:t>
                      </w:r>
                    </w:p>
                    <w:p w14:paraId="21A4F0A2" w14:textId="36C6E49E" w:rsidR="008302C6" w:rsidRDefault="007A585A" w:rsidP="007A585A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 w:rsidRPr="007A585A">
                        <w:t xml:space="preserve">Wieso reduziert sich die Biomasse nach Frostereignissen nicht bzw. wo ist Verlust durch </w:t>
                      </w:r>
                      <w:r w:rsidR="006D58BB">
                        <w:t>a</w:t>
                      </w:r>
                      <w:r w:rsidRPr="007A585A">
                        <w:t>bgefrorene Pflanzenteile abgebildet?</w:t>
                      </w:r>
                    </w:p>
                    <w:p w14:paraId="08E3C622" w14:textId="2D6EF4F6" w:rsidR="00BF1FB6" w:rsidRDefault="003628FA" w:rsidP="00BF1FB6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 w:rsidRPr="003628FA">
                        <w:t>Zwischen den Saatterminen</w:t>
                      </w:r>
                      <w:r>
                        <w:t xml:space="preserve"> in EX7 und Ex8, sowie EX24 und EX25 liegen größere Abstände. Hat hier die </w:t>
                      </w:r>
                      <w:r w:rsidR="00BF1FB6">
                        <w:t>b</w:t>
                      </w:r>
                      <w:r>
                        <w:t>odenfeuchtebedingte Verzögerung der Keimung gewirk</w:t>
                      </w:r>
                      <w:r w:rsidR="00BF1FB6">
                        <w:t>t?</w:t>
                      </w:r>
                      <w:r w:rsidR="00BF1FB6">
                        <w:br/>
                      </w:r>
                      <w:r w:rsidR="00BF1FB6">
                        <w:sym w:font="Wingdings" w:char="F0E0"/>
                      </w:r>
                      <w:r w:rsidR="00BF1FB6">
                        <w:t xml:space="preserve">Wie könnte das überprüft werden? </w:t>
                      </w:r>
                      <w:r w:rsidR="00BF1FB6">
                        <w:sym w:font="Wingdings" w:char="F0E0"/>
                      </w:r>
                      <w:r w:rsidR="00BF1FB6">
                        <w:t xml:space="preserve"> Bodenfeuchte des 1. </w:t>
                      </w:r>
                      <w:proofErr w:type="spellStart"/>
                      <w:r w:rsidR="00BF1FB6">
                        <w:t>Soillayers</w:t>
                      </w:r>
                      <w:proofErr w:type="spellEnd"/>
                      <w:r w:rsidR="00BF1FB6">
                        <w:t xml:space="preserve"> in die Ausgabe???</w:t>
                      </w:r>
                    </w:p>
                    <w:p w14:paraId="7E6D7EFC" w14:textId="4AB7A57D" w:rsidR="00BF1FB6" w:rsidRPr="003628FA" w:rsidRDefault="00BF1FB6" w:rsidP="00BF1FB6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>
                        <w:t xml:space="preserve">Die Werte sehen danach aus, als würde Frischmasse geschätzt werden. Wenn </w:t>
                      </w:r>
                      <w:proofErr w:type="gramStart"/>
                      <w:r>
                        <w:t>wirklich Frischmasse</w:t>
                      </w:r>
                      <w:proofErr w:type="gramEnd"/>
                      <w:r>
                        <w:t xml:space="preserve"> geschätzt wird, scheint das Modell Biomasse eher zu unterschätzen.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 xml:space="preserve"> vorher prüfen, wie MONICA mit </w:t>
                      </w:r>
                      <w:r w:rsidRPr="00BF1FB6">
                        <w:rPr>
                          <w:b/>
                          <w:bCs/>
                        </w:rPr>
                        <w:t>anderem Boden</w:t>
                      </w:r>
                      <w:r>
                        <w:t xml:space="preserve">, höheren </w:t>
                      </w:r>
                      <w:r w:rsidRPr="00BF1FB6">
                        <w:rPr>
                          <w:b/>
                          <w:bCs/>
                        </w:rPr>
                        <w:t>N-Mengen</w:t>
                      </w:r>
                      <w:r>
                        <w:t xml:space="preserve"> und </w:t>
                      </w:r>
                      <w:r w:rsidRPr="00BF1FB6">
                        <w:rPr>
                          <w:b/>
                          <w:bCs/>
                        </w:rPr>
                        <w:t>höherer Wasserverfügbarkeit</w:t>
                      </w:r>
                      <w:r>
                        <w:t xml:space="preserve"> reagiert.</w:t>
                      </w:r>
                    </w:p>
                    <w:p w14:paraId="08E19DB1" w14:textId="2BAF5B30" w:rsidR="007A585A" w:rsidRPr="007A585A" w:rsidRDefault="007A585A" w:rsidP="00460825">
                      <w:pPr>
                        <w:ind w:left="36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6A4039E" wp14:editId="453F5D58">
                <wp:simplePos x="0" y="0"/>
                <wp:positionH relativeFrom="column">
                  <wp:posOffset>14605</wp:posOffset>
                </wp:positionH>
                <wp:positionV relativeFrom="paragraph">
                  <wp:posOffset>4776470</wp:posOffset>
                </wp:positionV>
                <wp:extent cx="5844540" cy="1521460"/>
                <wp:effectExtent l="0" t="0" r="22860" b="21590"/>
                <wp:wrapSquare wrapText="bothSides"/>
                <wp:docPr id="106580793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152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7CA60" w14:textId="77777777" w:rsidR="00067F1E" w:rsidRDefault="00067F1E" w:rsidP="00067F1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Ergebnisse</w:t>
                            </w:r>
                            <w:r w:rsidR="008302C6">
                              <w:rPr>
                                <w:b/>
                                <w:bCs/>
                              </w:rPr>
                              <w:t xml:space="preserve"> (siehe Anhang):</w:t>
                            </w:r>
                          </w:p>
                          <w:p w14:paraId="53C5F42A" w14:textId="3B647506" w:rsidR="006D58BB" w:rsidRPr="006D58BB" w:rsidRDefault="006D58BB" w:rsidP="006D58BB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Saattermin hat im Jahr 2025 großen Einfluss auf die Biomasseproduktion. </w:t>
                            </w:r>
                          </w:p>
                          <w:p w14:paraId="4832BCFB" w14:textId="064BCBC8" w:rsidR="006D58BB" w:rsidRPr="00460825" w:rsidRDefault="006D58BB" w:rsidP="006D58BB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Unterschied in der N-Aufnahme zwischen dem Saattermin 16.08. und 17.09.2025 </w:t>
                            </w:r>
                            <w:r w:rsidR="003628FA">
                              <w:t>liegt</w:t>
                            </w:r>
                            <w:r>
                              <w:t xml:space="preserve"> bei 115 kg N / ha </w:t>
                            </w:r>
                          </w:p>
                          <w:p w14:paraId="63F809CF" w14:textId="2D43390E" w:rsidR="00460825" w:rsidRPr="00460825" w:rsidRDefault="00460825" w:rsidP="00460825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Die Saattermine der Experimente 33-36 liegen unterhalb der Mindest-N-Menge</w:t>
                            </w:r>
                          </w:p>
                          <w:p w14:paraId="475706DD" w14:textId="61444D11" w:rsidR="006D58BB" w:rsidRDefault="003628FA" w:rsidP="006D58BB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 w:rsidRPr="003628FA">
                              <w:t>Zwischen den Saatterminen</w:t>
                            </w:r>
                            <w:r>
                              <w:t xml:space="preserve"> in z.B. EX7 und Ex8, sowie EX24 und EX25 liegen größere Abstände.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4039E" id="_x0000_s1027" type="#_x0000_t202" style="position:absolute;margin-left:1.15pt;margin-top:376.1pt;width:460.2pt;height:119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">
                <v:textbox>
                  <w:txbxContent>
                    <w:p w14:paraId="3717CA60" w14:textId="77777777" w:rsidR="00067F1E" w:rsidRDefault="00067F1E" w:rsidP="00067F1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Ergebnisse</w:t>
                      </w:r>
                      <w:r w:rsidR="008302C6">
                        <w:rPr>
                          <w:b/>
                          <w:bCs/>
                        </w:rPr>
                        <w:t xml:space="preserve"> (siehe Anhang):</w:t>
                      </w:r>
                    </w:p>
                    <w:p w14:paraId="53C5F42A" w14:textId="3B647506" w:rsidR="006D58BB" w:rsidRPr="006D58BB" w:rsidRDefault="006D58BB" w:rsidP="006D58BB">
                      <w:pPr>
                        <w:pStyle w:val="Listenabsatz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Saattermin hat im Jahr 2025 großen Einfluss auf die Biomasseproduktion. </w:t>
                      </w:r>
                    </w:p>
                    <w:p w14:paraId="4832BCFB" w14:textId="064BCBC8" w:rsidR="006D58BB" w:rsidRPr="00460825" w:rsidRDefault="006D58BB" w:rsidP="006D58BB">
                      <w:pPr>
                        <w:pStyle w:val="Listenabsatz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Unterschied in der N-Aufnahme zwischen dem Saattermin 16.08. und 17.09.2025 </w:t>
                      </w:r>
                      <w:r w:rsidR="003628FA">
                        <w:t>liegt</w:t>
                      </w:r>
                      <w:r>
                        <w:t xml:space="preserve"> bei 115 kg N / ha </w:t>
                      </w:r>
                    </w:p>
                    <w:p w14:paraId="63F809CF" w14:textId="2D43390E" w:rsidR="00460825" w:rsidRPr="00460825" w:rsidRDefault="00460825" w:rsidP="00460825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>
                        <w:t>Die Saattermine der Experimente 33-36 liegen unterhalb der Mindest-N-Menge</w:t>
                      </w:r>
                    </w:p>
                    <w:p w14:paraId="475706DD" w14:textId="61444D11" w:rsidR="006D58BB" w:rsidRDefault="003628FA" w:rsidP="006D58BB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 w:rsidRPr="003628FA">
                        <w:t>Zwischen den Saatterminen</w:t>
                      </w:r>
                      <w:r>
                        <w:t xml:space="preserve"> in z.B. EX7 und Ex8, sowie EX24 und EX25 liegen größere Abstände.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02C6"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691216" wp14:editId="65130594">
                <wp:simplePos x="0" y="0"/>
                <wp:positionH relativeFrom="column">
                  <wp:posOffset>14605</wp:posOffset>
                </wp:positionH>
                <wp:positionV relativeFrom="paragraph">
                  <wp:posOffset>3009265</wp:posOffset>
                </wp:positionV>
                <wp:extent cx="5844540" cy="1645920"/>
                <wp:effectExtent l="0" t="0" r="22860" b="11430"/>
                <wp:wrapSquare wrapText="bothSides"/>
                <wp:docPr id="189038460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0C120" w14:textId="77777777" w:rsidR="00067F1E" w:rsidRDefault="00067F1E" w:rsidP="00067F1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Vorgehen/Analyseschritte/Prozedur/Datensatz:</w:t>
                            </w:r>
                          </w:p>
                          <w:p w14:paraId="079DF981" w14:textId="32234A24" w:rsidR="003628FA" w:rsidRPr="003628FA" w:rsidRDefault="003628FA" w:rsidP="003628FA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Vgl. MONICA01</w:t>
                            </w:r>
                          </w:p>
                          <w:p w14:paraId="4802618B" w14:textId="210A51A2" w:rsidR="003628FA" w:rsidRPr="003628FA" w:rsidRDefault="003628FA" w:rsidP="003628FA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Tägliche Änderung der Saattermine von 16.08.2025 bis 17.09.2025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91216" id="_x0000_s1028" type="#_x0000_t202" style="position:absolute;margin-left:1.15pt;margin-top:236.95pt;width:460.2pt;height:129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">
                <v:textbox>
                  <w:txbxContent>
                    <w:p w14:paraId="0440C120" w14:textId="77777777" w:rsidR="00067F1E" w:rsidRDefault="00067F1E" w:rsidP="00067F1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Vorgehen/Analyseschritte/Prozedur/Datensatz:</w:t>
                      </w:r>
                    </w:p>
                    <w:p w14:paraId="079DF981" w14:textId="32234A24" w:rsidR="003628FA" w:rsidRPr="003628FA" w:rsidRDefault="003628FA" w:rsidP="003628FA">
                      <w:pPr>
                        <w:pStyle w:val="Listenabsatz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t>Vgl. MONICA01</w:t>
                      </w:r>
                    </w:p>
                    <w:p w14:paraId="4802618B" w14:textId="210A51A2" w:rsidR="003628FA" w:rsidRPr="003628FA" w:rsidRDefault="003628FA" w:rsidP="003628FA">
                      <w:pPr>
                        <w:pStyle w:val="Listenabsatz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t>Tägliche Änderung der Saattermine von 16.08.2025 bis 17.09.2025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02C6"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B7CC98" wp14:editId="75DA25C8">
                <wp:simplePos x="0" y="0"/>
                <wp:positionH relativeFrom="column">
                  <wp:posOffset>14605</wp:posOffset>
                </wp:positionH>
                <wp:positionV relativeFrom="paragraph">
                  <wp:posOffset>1287145</wp:posOffset>
                </wp:positionV>
                <wp:extent cx="5844540" cy="1600200"/>
                <wp:effectExtent l="0" t="0" r="22860" b="19050"/>
                <wp:wrapSquare wrapText="bothSides"/>
                <wp:docPr id="4495284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51FC2" w14:textId="77777777" w:rsidR="00067F1E" w:rsidRPr="007A585A" w:rsidRDefault="00067F1E" w:rsidP="00067F1E">
                            <w:r w:rsidRPr="00067F1E">
                              <w:rPr>
                                <w:b/>
                                <w:bCs/>
                              </w:rPr>
                              <w:t>Problematik/Idee/Hypothese/Forschungsfrage:</w:t>
                            </w:r>
                          </w:p>
                          <w:p w14:paraId="3B89FA33" w14:textId="0A30FF7D" w:rsidR="007A585A" w:rsidRDefault="007A585A" w:rsidP="007A585A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 w:rsidRPr="007A585A">
                              <w:t xml:space="preserve">Welchen Einfluss hat der Saattermin auf </w:t>
                            </w:r>
                            <w:r>
                              <w:t>die Biomasseentwicklung von Winterraps am Beispieljahr 2025?</w:t>
                            </w:r>
                          </w:p>
                          <w:p w14:paraId="10C81F30" w14:textId="4A6FD31D" w:rsidR="007A585A" w:rsidRPr="007A585A" w:rsidRDefault="007A585A" w:rsidP="007A585A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Ab welchem Zeitpunkt wird die Mindest-N-Aufnahme (50 kg N / ha) nicht mehr erreicht?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CC98" id="_x0000_s1029" type="#_x0000_t202" style="position:absolute;margin-left:1.15pt;margin-top:101.35pt;width:460.2pt;height:12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">
                <v:textbox>
                  <w:txbxContent>
                    <w:p w14:paraId="2DE51FC2" w14:textId="77777777" w:rsidR="00067F1E" w:rsidRPr="007A585A" w:rsidRDefault="00067F1E" w:rsidP="00067F1E">
                      <w:r w:rsidRPr="00067F1E">
                        <w:rPr>
                          <w:b/>
                          <w:bCs/>
                        </w:rPr>
                        <w:t>Problematik/Idee/Hypothese/Forschungsfrage:</w:t>
                      </w:r>
                    </w:p>
                    <w:p w14:paraId="3B89FA33" w14:textId="0A30FF7D" w:rsidR="007A585A" w:rsidRDefault="007A585A" w:rsidP="007A585A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 w:rsidRPr="007A585A">
                        <w:t xml:space="preserve">Welchen Einfluss hat der Saattermin auf </w:t>
                      </w:r>
                      <w:r>
                        <w:t>die Biomasseentwicklung von Winterraps am Beispieljahr 2025?</w:t>
                      </w:r>
                    </w:p>
                    <w:p w14:paraId="10C81F30" w14:textId="4A6FD31D" w:rsidR="007A585A" w:rsidRPr="007A585A" w:rsidRDefault="007A585A" w:rsidP="007A585A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>Ab welchem Zeitpunkt wird die Mindest-N-Aufnahme (50 kg N / ha) nicht mehr erreicht?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7F1E"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20EAA0" wp14:editId="1421CC08">
                <wp:simplePos x="0" y="0"/>
                <wp:positionH relativeFrom="column">
                  <wp:posOffset>14605</wp:posOffset>
                </wp:positionH>
                <wp:positionV relativeFrom="paragraph">
                  <wp:posOffset>182245</wp:posOffset>
                </wp:positionV>
                <wp:extent cx="5844540" cy="998220"/>
                <wp:effectExtent l="0" t="0" r="22860" b="1143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3BD60" w14:textId="3CF5A43C" w:rsidR="00067F1E" w:rsidRDefault="00067F1E">
                            <w:r w:rsidRPr="00067F1E">
                              <w:rPr>
                                <w:b/>
                                <w:bCs/>
                              </w:rPr>
                              <w:t>Thema</w:t>
                            </w:r>
                            <w:r>
                              <w:t>:</w:t>
                            </w:r>
                            <w:r w:rsidR="00460825">
                              <w:t xml:space="preserve"> Parametrisierung des Pflanzenwachstumsmodells MONICA zur Modellierung der oberirdischen Biomasse bzw. der Stickstoffaufnahme von Winterraps für die Daten aus dem RapSmartN-Projekt für Neubrandenburg.</w:t>
                            </w:r>
                            <w:r w:rsidR="00C324D4">
                              <w:br/>
                              <w:t>Variation der Aussaattermine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0EAA0" id="_x0000_s1030" type="#_x0000_t202" style="position:absolute;margin-left:1.15pt;margin-top:14.35pt;width:460.2pt;height:78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">
                <v:textbox>
                  <w:txbxContent>
                    <w:p w14:paraId="7F83BD60" w14:textId="3CF5A43C" w:rsidR="00067F1E" w:rsidRDefault="00067F1E">
                      <w:r w:rsidRPr="00067F1E">
                        <w:rPr>
                          <w:b/>
                          <w:bCs/>
                        </w:rPr>
                        <w:t>Thema</w:t>
                      </w:r>
                      <w:r>
                        <w:t>:</w:t>
                      </w:r>
                      <w:r w:rsidR="00460825">
                        <w:t xml:space="preserve"> Parametrisierung des Pflanzenwachstumsmodells MONICA zur Modellierung der oberirdischen Biomasse bzw. der Stickstoffaufnahme von Winterraps für die Daten aus dem </w:t>
                      </w:r>
                      <w:proofErr w:type="spellStart"/>
                      <w:r w:rsidR="00460825">
                        <w:t>RapSmartN</w:t>
                      </w:r>
                      <w:proofErr w:type="spellEnd"/>
                      <w:r w:rsidR="00460825">
                        <w:t>-Projekt für Neubrandenburg.</w:t>
                      </w:r>
                      <w:r w:rsidR="00C324D4">
                        <w:br/>
                        <w:t>Variation der Aussaattermine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D96671" w14:textId="77777777" w:rsidR="008302C6" w:rsidRDefault="008302C6">
      <w:pPr>
        <w:rPr>
          <w:rStyle w:val="Fett"/>
        </w:rPr>
      </w:pPr>
      <w:r w:rsidRPr="00067F1E">
        <w:rPr>
          <w:rStyle w:val="Fett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8D5986" wp14:editId="47D40009">
                <wp:simplePos x="0" y="0"/>
                <wp:positionH relativeFrom="column">
                  <wp:posOffset>-635</wp:posOffset>
                </wp:positionH>
                <wp:positionV relativeFrom="paragraph">
                  <wp:posOffset>52705</wp:posOffset>
                </wp:positionV>
                <wp:extent cx="5844540" cy="8542020"/>
                <wp:effectExtent l="0" t="0" r="22860" b="11430"/>
                <wp:wrapSquare wrapText="bothSides"/>
                <wp:docPr id="83232408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854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75CB7" w14:textId="60CB4FCC" w:rsidR="008302C6" w:rsidRDefault="008302C6" w:rsidP="008302C6">
                            <w:pPr>
                              <w:rPr>
                                <w:rStyle w:val="Fett"/>
                              </w:rPr>
                            </w:pPr>
                            <w:r>
                              <w:rPr>
                                <w:rStyle w:val="Fett"/>
                              </w:rPr>
                              <w:t>Anhang:</w:t>
                            </w:r>
                            <w:r w:rsidR="00703F52" w:rsidRPr="00703F52">
                              <w:rPr>
                                <w:b/>
                                <w:bCs/>
                                <w:noProof/>
                              </w:rPr>
                              <w:t xml:space="preserve"> </w:t>
                            </w:r>
                            <w:r w:rsidR="00171166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9F5B1D3" wp14:editId="4D6926EA">
                                  <wp:extent cx="5623560" cy="4215130"/>
                                  <wp:effectExtent l="0" t="0" r="0" b="0"/>
                                  <wp:docPr id="2121032179" name="Grafik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23560" cy="4215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71166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6A9C2FDD" wp14:editId="492663B1">
                                  <wp:extent cx="5623560" cy="4215130"/>
                                  <wp:effectExtent l="0" t="0" r="0" b="0"/>
                                  <wp:docPr id="2056692584" name="Grafik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23560" cy="4215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97081D" w14:textId="3D07E70E" w:rsidR="003628FA" w:rsidRDefault="003628FA" w:rsidP="008302C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53B21E7" w14:textId="6A2F9D9E" w:rsidR="003628FA" w:rsidRPr="00067F1E" w:rsidRDefault="003628FA" w:rsidP="008302C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D5986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-.05pt;margin-top:4.15pt;width:460.2pt;height:672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">
                <v:textbox>
                  <w:txbxContent>
                    <w:p w14:paraId="6A175CB7" w14:textId="60CB4FCC" w:rsidR="008302C6" w:rsidRDefault="008302C6" w:rsidP="008302C6">
                      <w:pPr>
                        <w:rPr>
                          <w:rStyle w:val="Fett"/>
                        </w:rPr>
                      </w:pPr>
                      <w:r>
                        <w:rPr>
                          <w:rStyle w:val="Fett"/>
                        </w:rPr>
                        <w:t>Anhang:</w:t>
                      </w:r>
                      <w:r w:rsidR="00703F52" w:rsidRPr="00703F52">
                        <w:rPr>
                          <w:b/>
                          <w:bCs/>
                          <w:noProof/>
                        </w:rPr>
                        <w:t xml:space="preserve"> </w:t>
                      </w:r>
                      <w:r w:rsidR="00171166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9F5B1D3" wp14:editId="4D6926EA">
                            <wp:extent cx="5623560" cy="4215130"/>
                            <wp:effectExtent l="0" t="0" r="0" b="0"/>
                            <wp:docPr id="2121032179" name="Grafik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23560" cy="4215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71166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A9C2FDD" wp14:editId="492663B1">
                            <wp:extent cx="5623560" cy="4215130"/>
                            <wp:effectExtent l="0" t="0" r="0" b="0"/>
                            <wp:docPr id="2056692584" name="Grafik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23560" cy="4215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97081D" w14:textId="3D07E70E" w:rsidR="003628FA" w:rsidRDefault="003628FA" w:rsidP="008302C6">
                      <w:pPr>
                        <w:rPr>
                          <w:b/>
                          <w:bCs/>
                        </w:rPr>
                      </w:pPr>
                    </w:p>
                    <w:p w14:paraId="453B21E7" w14:textId="6A2F9D9E" w:rsidR="003628FA" w:rsidRPr="00067F1E" w:rsidRDefault="003628FA" w:rsidP="008302C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302C6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411DE" w14:textId="77777777" w:rsidR="009266E3" w:rsidRDefault="009266E3" w:rsidP="00067F1E">
      <w:pPr>
        <w:spacing w:after="0" w:line="240" w:lineRule="auto"/>
      </w:pPr>
      <w:r>
        <w:separator/>
      </w:r>
    </w:p>
  </w:endnote>
  <w:endnote w:type="continuationSeparator" w:id="0">
    <w:p w14:paraId="075430BE" w14:textId="77777777" w:rsidR="009266E3" w:rsidRDefault="009266E3" w:rsidP="00067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B5446" w14:textId="739046F4" w:rsidR="008302C6" w:rsidRPr="00BF1FB6" w:rsidRDefault="008302C6" w:rsidP="008302C6">
    <w:pPr>
      <w:pStyle w:val="Fuzeile"/>
      <w:rPr>
        <w:lang w:val="en-US"/>
      </w:rPr>
    </w:pPr>
    <w:r w:rsidRPr="00BF1FB6">
      <w:rPr>
        <w:lang w:val="en-US"/>
      </w:rPr>
      <w:t xml:space="preserve">Dateipfad: </w:t>
    </w:r>
    <w:r w:rsidR="00BF1FB6">
      <w:rPr>
        <w:lang w:val="en-US"/>
      </w:rPr>
      <w:t>“</w:t>
    </w:r>
    <w:r w:rsidR="00BF1FB6" w:rsidRPr="00DA4A6F">
      <w:rPr>
        <w:lang w:val="en-US"/>
      </w:rPr>
      <w:t>C:\Users\Linda\OneDrive\Desktop\ZALF\RapSmartN\report</w:t>
    </w:r>
    <w:r w:rsidR="00BF1FB6">
      <w:rPr>
        <w:lang w:val="en-US"/>
      </w:rPr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B7B39" w14:textId="77777777" w:rsidR="009266E3" w:rsidRDefault="009266E3" w:rsidP="00067F1E">
      <w:pPr>
        <w:spacing w:after="0" w:line="240" w:lineRule="auto"/>
      </w:pPr>
      <w:r>
        <w:separator/>
      </w:r>
    </w:p>
  </w:footnote>
  <w:footnote w:type="continuationSeparator" w:id="0">
    <w:p w14:paraId="5273D08E" w14:textId="77777777" w:rsidR="009266E3" w:rsidRDefault="009266E3" w:rsidP="00067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396A" w14:textId="77777777" w:rsidR="00067F1E" w:rsidRDefault="008302C6" w:rsidP="008302C6">
    <w:pPr>
      <w:pStyle w:val="Kopfzeile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979E3B" wp14:editId="28EA7A52">
              <wp:simplePos x="0" y="0"/>
              <wp:positionH relativeFrom="column">
                <wp:posOffset>14605</wp:posOffset>
              </wp:positionH>
              <wp:positionV relativeFrom="paragraph">
                <wp:posOffset>-22860</wp:posOffset>
              </wp:positionV>
              <wp:extent cx="5212080" cy="297180"/>
              <wp:effectExtent l="0" t="0" r="0" b="7620"/>
              <wp:wrapSquare wrapText="bothSides"/>
              <wp:docPr id="1516879930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208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8BF19E" w14:textId="2727233F" w:rsidR="008302C6" w:rsidRDefault="008302C6">
                          <w:r>
                            <w:t>LEDA-Nr.: 2</w:t>
                          </w:r>
                          <w:r w:rsidR="00BF1FB6">
                            <w:t>60223_MONICA02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979E3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1.15pt;margin-top:-1.8pt;width:410.4pt;height:2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" filled="f" stroked="f">
              <v:textbox>
                <w:txbxContent>
                  <w:p w14:paraId="098BF19E" w14:textId="2727233F" w:rsidR="008302C6" w:rsidRDefault="008302C6">
                    <w:r>
                      <w:t>LEDA-Nr.: 2</w:t>
                    </w:r>
                    <w:r w:rsidR="00BF1FB6">
                      <w:t>60223_MONICA02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id w:val="-2136323325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7824"/>
    <w:multiLevelType w:val="hybridMultilevel"/>
    <w:tmpl w:val="24F2B3D4"/>
    <w:lvl w:ilvl="0" w:tplc="9CBA0E1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A24F9D"/>
    <w:multiLevelType w:val="hybridMultilevel"/>
    <w:tmpl w:val="4BD6A55A"/>
    <w:lvl w:ilvl="0" w:tplc="6A68AD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538D2"/>
    <w:multiLevelType w:val="hybridMultilevel"/>
    <w:tmpl w:val="AE0A50D4"/>
    <w:lvl w:ilvl="0" w:tplc="F0C682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B22BF"/>
    <w:multiLevelType w:val="hybridMultilevel"/>
    <w:tmpl w:val="FF108FE6"/>
    <w:lvl w:ilvl="0" w:tplc="43D221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551A4"/>
    <w:multiLevelType w:val="hybridMultilevel"/>
    <w:tmpl w:val="33B65840"/>
    <w:lvl w:ilvl="0" w:tplc="995840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772354">
    <w:abstractNumId w:val="1"/>
  </w:num>
  <w:num w:numId="2" w16cid:durableId="1405108428">
    <w:abstractNumId w:val="3"/>
  </w:num>
  <w:num w:numId="3" w16cid:durableId="161554619">
    <w:abstractNumId w:val="4"/>
  </w:num>
  <w:num w:numId="4" w16cid:durableId="515584155">
    <w:abstractNumId w:val="2"/>
  </w:num>
  <w:num w:numId="5" w16cid:durableId="92708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5A"/>
    <w:rsid w:val="00067F1E"/>
    <w:rsid w:val="001311CD"/>
    <w:rsid w:val="00171166"/>
    <w:rsid w:val="002D7850"/>
    <w:rsid w:val="003628FA"/>
    <w:rsid w:val="003A77A1"/>
    <w:rsid w:val="004077C5"/>
    <w:rsid w:val="00460825"/>
    <w:rsid w:val="006670F8"/>
    <w:rsid w:val="006D58BB"/>
    <w:rsid w:val="00703F52"/>
    <w:rsid w:val="007A585A"/>
    <w:rsid w:val="00806EFD"/>
    <w:rsid w:val="008302C6"/>
    <w:rsid w:val="009266E3"/>
    <w:rsid w:val="00A0774D"/>
    <w:rsid w:val="00A43B48"/>
    <w:rsid w:val="00A63280"/>
    <w:rsid w:val="00B45FEB"/>
    <w:rsid w:val="00BF1FB6"/>
    <w:rsid w:val="00C324D4"/>
    <w:rsid w:val="00DE588C"/>
    <w:rsid w:val="00E1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39C49C"/>
  <w15:chartTrackingRefBased/>
  <w15:docId w15:val="{205367DE-D35F-4009-97C9-1739C5A3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02C6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67F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67F1E"/>
  </w:style>
  <w:style w:type="paragraph" w:styleId="Fuzeile">
    <w:name w:val="footer"/>
    <w:basedOn w:val="Standard"/>
    <w:link w:val="FuzeileZchn"/>
    <w:uiPriority w:val="99"/>
    <w:unhideWhenUsed/>
    <w:rsid w:val="00067F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67F1E"/>
  </w:style>
  <w:style w:type="character" w:styleId="Fett">
    <w:name w:val="Strong"/>
    <w:basedOn w:val="Absatz-Standardschriftart"/>
    <w:uiPriority w:val="22"/>
    <w:qFormat/>
    <w:rsid w:val="00067F1E"/>
    <w:rPr>
      <w:b/>
      <w:bCs/>
    </w:rPr>
  </w:style>
  <w:style w:type="paragraph" w:styleId="Listenabsatz">
    <w:name w:val="List Paragraph"/>
    <w:basedOn w:val="Standard"/>
    <w:uiPriority w:val="34"/>
    <w:qFormat/>
    <w:rsid w:val="007A5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da\OneDrive\Dokumente\Benutzerdefinierte%20Office-Vorlagen\LEDA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LEDA_Vorlage.dotx</Template>
  <TotalTime>0</TotalTime>
  <Pages>2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Lechner</dc:creator>
  <cp:keywords/>
  <dc:description/>
  <cp:lastModifiedBy>Linda Lechner</cp:lastModifiedBy>
  <cp:revision>4</cp:revision>
  <dcterms:created xsi:type="dcterms:W3CDTF">2026-02-23T15:04:00Z</dcterms:created>
  <dcterms:modified xsi:type="dcterms:W3CDTF">2026-02-24T15:44:00Z</dcterms:modified>
</cp:coreProperties>
</file>