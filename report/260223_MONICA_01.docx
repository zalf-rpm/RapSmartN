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96D4" w14:textId="5A95AB53" w:rsidR="00067F1E" w:rsidRPr="00067F1E" w:rsidRDefault="00AF6ED7">
      <w:pPr>
        <w:rPr>
          <w:rStyle w:val="Fett"/>
        </w:rPr>
      </w:pP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691216" wp14:editId="390B6BF8">
                <wp:simplePos x="0" y="0"/>
                <wp:positionH relativeFrom="column">
                  <wp:posOffset>14605</wp:posOffset>
                </wp:positionH>
                <wp:positionV relativeFrom="paragraph">
                  <wp:posOffset>2386330</wp:posOffset>
                </wp:positionV>
                <wp:extent cx="5844540" cy="2130425"/>
                <wp:effectExtent l="0" t="0" r="22860" b="22225"/>
                <wp:wrapSquare wrapText="bothSides"/>
                <wp:docPr id="189038460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213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DEF12" w14:textId="77777777" w:rsidR="00067F1E" w:rsidRDefault="00067F1E" w:rsidP="00067F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Vorgehen/Analyseschritte/Prozedur/Datensatz:</w:t>
                            </w:r>
                          </w:p>
                          <w:p w14:paraId="6EF84AD3" w14:textId="41545F48" w:rsidR="00DA4A6F" w:rsidRDefault="00DA4A6F" w:rsidP="004565E0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EX1-EX4</w:t>
                            </w:r>
                          </w:p>
                          <w:p w14:paraId="271BC305" w14:textId="2866131F" w:rsidR="004565E0" w:rsidRP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 w:rsidRPr="004565E0">
                              <w:t>Parametrisierung von vier Vegetationsperioden</w:t>
                            </w:r>
                            <w:r>
                              <w:t xml:space="preserve"> (2022/2023, 2023/2024, 2024/2025, 2025/2026)</w:t>
                            </w:r>
                          </w:p>
                          <w:p w14:paraId="473D8DDB" w14:textId="042D7C05" w:rsidR="004565E0" w:rsidRP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Wetter: </w:t>
                            </w:r>
                            <w:proofErr w:type="spellStart"/>
                            <w:r>
                              <w:t>Trollenhagen</w:t>
                            </w:r>
                            <w:proofErr w:type="spellEnd"/>
                            <w:r>
                              <w:t xml:space="preserve"> von 01.06.2020 bis 12.01.2026</w:t>
                            </w:r>
                          </w:p>
                          <w:p w14:paraId="7937728C" w14:textId="5FA1B972" w:rsidR="004565E0" w:rsidRDefault="004565E0" w:rsidP="00100905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 w:rsidRPr="004565E0">
                              <w:t>Boden:</w:t>
                            </w:r>
                            <w:r>
                              <w:t xml:space="preserve"> BÜK 200 Leitprofil der Legendeneinheit 45. „</w:t>
                            </w:r>
                            <w:proofErr w:type="spellStart"/>
                            <w:r w:rsidR="00100905">
                              <w:t>Normpseudogley</w:t>
                            </w:r>
                            <w:proofErr w:type="spellEnd"/>
                            <w:r>
                              <w:t>“</w:t>
                            </w:r>
                          </w:p>
                          <w:p w14:paraId="760A2A07" w14:textId="0F046728" w:rsid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Düngung: je 50 kg </w:t>
                            </w:r>
                            <w:proofErr w:type="spellStart"/>
                            <w:r>
                              <w:t>Nges</w:t>
                            </w:r>
                            <w:proofErr w:type="spellEnd"/>
                            <w:r>
                              <w:t xml:space="preserve"> zur Grundbodenbearbeitung</w:t>
                            </w:r>
                          </w:p>
                          <w:p w14:paraId="1C983252" w14:textId="740B87CE" w:rsidR="004565E0" w:rsidRP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Bodenbearbeitung: 15 cm; 25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9121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.15pt;margin-top:187.9pt;width:460.2pt;height:16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">
                <v:textbox>
                  <w:txbxContent>
                    <w:p w14:paraId="110DEF12" w14:textId="77777777" w:rsidR="00067F1E" w:rsidRDefault="00067F1E" w:rsidP="00067F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Vorgehen/Analyseschritte/Prozedur/Datensatz:</w:t>
                      </w:r>
                    </w:p>
                    <w:p w14:paraId="6EF84AD3" w14:textId="41545F48" w:rsidR="00DA4A6F" w:rsidRDefault="00DA4A6F" w:rsidP="004565E0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>
                        <w:t>EX1-EX4</w:t>
                      </w:r>
                    </w:p>
                    <w:p w14:paraId="271BC305" w14:textId="2866131F" w:rsidR="004565E0" w:rsidRPr="004565E0" w:rsidRDefault="004565E0" w:rsidP="004565E0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 w:rsidRPr="004565E0">
                        <w:t>Parametrisierung von vier Vegetationsperioden</w:t>
                      </w:r>
                      <w:r>
                        <w:t xml:space="preserve"> (2022/2023, 2023/2024, 2024/2025, 2025/2026)</w:t>
                      </w:r>
                    </w:p>
                    <w:p w14:paraId="473D8DDB" w14:textId="042D7C05" w:rsidR="004565E0" w:rsidRPr="004565E0" w:rsidRDefault="004565E0" w:rsidP="004565E0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>
                        <w:t xml:space="preserve">Wetter: </w:t>
                      </w:r>
                      <w:proofErr w:type="spellStart"/>
                      <w:r>
                        <w:t>Trollenhagen</w:t>
                      </w:r>
                      <w:proofErr w:type="spellEnd"/>
                      <w:r>
                        <w:t xml:space="preserve"> von 01.06.2020 bis 12.01.2026</w:t>
                      </w:r>
                    </w:p>
                    <w:p w14:paraId="7937728C" w14:textId="5FA1B972" w:rsidR="004565E0" w:rsidRDefault="004565E0" w:rsidP="00100905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 w:rsidRPr="004565E0">
                        <w:t>Boden:</w:t>
                      </w:r>
                      <w:r>
                        <w:t xml:space="preserve"> BÜK 200 Leitprofil der Legendeneinheit 45. „</w:t>
                      </w:r>
                      <w:proofErr w:type="spellStart"/>
                      <w:r w:rsidR="00100905">
                        <w:t>Normpseudogley</w:t>
                      </w:r>
                      <w:proofErr w:type="spellEnd"/>
                      <w:r>
                        <w:t>“</w:t>
                      </w:r>
                    </w:p>
                    <w:p w14:paraId="760A2A07" w14:textId="0F046728" w:rsidR="004565E0" w:rsidRDefault="004565E0" w:rsidP="004565E0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>
                        <w:t xml:space="preserve">Düngung: je 50 kg </w:t>
                      </w:r>
                      <w:proofErr w:type="spellStart"/>
                      <w:r>
                        <w:t>Nges</w:t>
                      </w:r>
                      <w:proofErr w:type="spellEnd"/>
                      <w:r>
                        <w:t xml:space="preserve"> zur Grundbodenbearbeitung</w:t>
                      </w:r>
                    </w:p>
                    <w:p w14:paraId="1C983252" w14:textId="740B87CE" w:rsidR="004565E0" w:rsidRPr="004565E0" w:rsidRDefault="004565E0" w:rsidP="004565E0">
                      <w:pPr>
                        <w:pStyle w:val="Listenabsatz"/>
                        <w:numPr>
                          <w:ilvl w:val="0"/>
                          <w:numId w:val="2"/>
                        </w:numPr>
                      </w:pPr>
                      <w:r>
                        <w:t>Bodenbearbeitung: 15 cm; 25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6A4039E" wp14:editId="42DBE694">
                <wp:simplePos x="0" y="0"/>
                <wp:positionH relativeFrom="column">
                  <wp:posOffset>14605</wp:posOffset>
                </wp:positionH>
                <wp:positionV relativeFrom="paragraph">
                  <wp:posOffset>4664075</wp:posOffset>
                </wp:positionV>
                <wp:extent cx="5844540" cy="1517650"/>
                <wp:effectExtent l="0" t="0" r="22860" b="25400"/>
                <wp:wrapSquare wrapText="bothSides"/>
                <wp:docPr id="106580793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151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E5E6A" w14:textId="77777777" w:rsidR="00067F1E" w:rsidRDefault="00067F1E" w:rsidP="00067F1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Ergebnisse</w:t>
                            </w:r>
                            <w:r w:rsidR="008302C6">
                              <w:rPr>
                                <w:b/>
                                <w:bCs/>
                              </w:rPr>
                              <w:t xml:space="preserve"> (siehe Anhang):</w:t>
                            </w:r>
                          </w:p>
                          <w:p w14:paraId="45B516DD" w14:textId="3F392E5C" w:rsidR="00DA4A6F" w:rsidRDefault="00DA4A6F" w:rsidP="00DA4A6F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 w:rsidRPr="00DA4A6F">
                              <w:t xml:space="preserve">Das Modell ist grundsätzlich in der Lage </w:t>
                            </w:r>
                            <w:r>
                              <w:t>plausible Biomasse und Stickstoffwerte zu schätzen.</w:t>
                            </w:r>
                          </w:p>
                          <w:p w14:paraId="711C9CF5" w14:textId="531411BC" w:rsidR="00DA4A6F" w:rsidRPr="00DA4A6F" w:rsidRDefault="00DA4A6F" w:rsidP="00DA4A6F">
                            <w:pPr>
                              <w:pStyle w:val="Listenabsatz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Gefühlt liegt eine leichte Überschätzung der Werte vor </w:t>
                            </w:r>
                            <w:r>
                              <w:sym w:font="Wingdings" w:char="F0E0"/>
                            </w:r>
                            <w:r>
                              <w:t xml:space="preserve"> Faktoren prüfen!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039E" id="_x0000_s1027" type="#_x0000_t202" style="position:absolute;margin-left:1.15pt;margin-top:367.25pt;width:460.2pt;height:11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">
                <v:textbox>
                  <w:txbxContent>
                    <w:p w14:paraId="509E5E6A" w14:textId="77777777" w:rsidR="00067F1E" w:rsidRDefault="00067F1E" w:rsidP="00067F1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Ergebnisse</w:t>
                      </w:r>
                      <w:r w:rsidR="008302C6">
                        <w:rPr>
                          <w:b/>
                          <w:bCs/>
                        </w:rPr>
                        <w:t xml:space="preserve"> (siehe Anhang):</w:t>
                      </w:r>
                    </w:p>
                    <w:p w14:paraId="45B516DD" w14:textId="3F392E5C" w:rsidR="00DA4A6F" w:rsidRDefault="00DA4A6F" w:rsidP="00DA4A6F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 w:rsidRPr="00DA4A6F">
                        <w:t xml:space="preserve">Das Modell ist grundsätzlich in der Lage </w:t>
                      </w:r>
                      <w:r>
                        <w:t>plausible Biomasse und Stickstoffwerte zu schätzen.</w:t>
                      </w:r>
                    </w:p>
                    <w:p w14:paraId="711C9CF5" w14:textId="531411BC" w:rsidR="00DA4A6F" w:rsidRPr="00DA4A6F" w:rsidRDefault="00DA4A6F" w:rsidP="00DA4A6F">
                      <w:pPr>
                        <w:pStyle w:val="Listenabsatz"/>
                        <w:numPr>
                          <w:ilvl w:val="0"/>
                          <w:numId w:val="4"/>
                        </w:numPr>
                      </w:pPr>
                      <w:r>
                        <w:t xml:space="preserve">Gefühlt liegt eine leichte Überschätzung der Werte vor </w:t>
                      </w:r>
                      <w:r>
                        <w:sym w:font="Wingdings" w:char="F0E0"/>
                      </w:r>
                      <w:r>
                        <w:t xml:space="preserve"> Faktoren prüfen!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293F4D" wp14:editId="28EF5B0C">
                <wp:simplePos x="0" y="0"/>
                <wp:positionH relativeFrom="column">
                  <wp:posOffset>14605</wp:posOffset>
                </wp:positionH>
                <wp:positionV relativeFrom="paragraph">
                  <wp:posOffset>6320155</wp:posOffset>
                </wp:positionV>
                <wp:extent cx="5844540" cy="2500630"/>
                <wp:effectExtent l="0" t="0" r="22860" b="13970"/>
                <wp:wrapSquare wrapText="bothSides"/>
                <wp:docPr id="1159618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2500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D4D81" w14:textId="77777777" w:rsidR="008302C6" w:rsidRDefault="008302C6" w:rsidP="008302C6">
                            <w:pPr>
                              <w:rPr>
                                <w:rStyle w:val="Fett"/>
                              </w:rPr>
                            </w:pPr>
                            <w:r>
                              <w:rPr>
                                <w:rStyle w:val="Fett"/>
                              </w:rPr>
                              <w:t>Diskussion/Widersprüche/weiterführende Hypothesen:</w:t>
                            </w:r>
                          </w:p>
                          <w:p w14:paraId="4993192A" w14:textId="77F5E981" w:rsidR="008302C6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 w:rsidRPr="004565E0">
                              <w:t>In welcher Einheit liegt die oberirdische Biomasse vor?</w:t>
                            </w:r>
                            <w:r>
                              <w:t xml:space="preserve"> </w:t>
                            </w:r>
                            <w:r>
                              <w:sym w:font="Wingdings" w:char="F0E0"/>
                            </w:r>
                            <w:r>
                              <w:t xml:space="preserve"> Frischmasse oder Trockenmasse?</w:t>
                            </w:r>
                            <w:r w:rsidR="0041706D">
                              <w:br/>
                            </w:r>
                            <w:r w:rsidR="0041706D">
                              <w:sym w:font="Wingdings" w:char="F0E0"/>
                            </w:r>
                            <w:r w:rsidR="0041706D">
                              <w:t xml:space="preserve"> oberirdische Biomasse liegt in DM vor. Das bedeutet, dass die Biomasseproduktion von Raps im Herbst deutlich unterschätzt wird.</w:t>
                            </w:r>
                          </w:p>
                          <w:p w14:paraId="050E0BF0" w14:textId="0E9E4FB3" w:rsidR="0041706D" w:rsidRDefault="0041706D" w:rsidP="004565E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 xml:space="preserve">Für einen Bestand mit 2.5 kg Biomasse erwarten wir eine Trockenmasse von </w:t>
                            </w:r>
                            <w:r w:rsidRPr="0041706D">
                              <w:rPr>
                                <w:b/>
                                <w:bCs/>
                              </w:rPr>
                              <w:t>8750 kg/ha</w:t>
                            </w:r>
                          </w:p>
                          <w:p w14:paraId="13C4BDF8" w14:textId="64E29B04" w:rsid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 w:rsidRPr="004565E0">
                              <w:t>Welcher N-Gehalt der Biomasse wird unterstellt?</w:t>
                            </w:r>
                          </w:p>
                          <w:p w14:paraId="1683547D" w14:textId="0A445751" w:rsidR="00DA4A6F" w:rsidRDefault="00AF6ED7" w:rsidP="00AF6ED7">
                            <w:pPr>
                              <w:pStyle w:val="Listenabsatz"/>
                              <w:rPr>
                                <w:lang w:val="en-US"/>
                              </w:rPr>
                            </w:pPr>
                            <w:r>
                              <w:sym w:font="Wingdings" w:char="F0E0"/>
                            </w:r>
                            <w:proofErr w:type="spellStart"/>
                            <w:proofErr w:type="gramStart"/>
                            <w:r w:rsidRPr="0035769C">
                              <w:rPr>
                                <w:lang w:val="en-US"/>
                              </w:rPr>
                              <w:t>rape.json</w:t>
                            </w:r>
                            <w:proofErr w:type="spellEnd"/>
                            <w:proofErr w:type="gramEnd"/>
                            <w:r w:rsidRPr="0035769C">
                              <w:rPr>
                                <w:lang w:val="en-US"/>
                              </w:rPr>
                              <w:t xml:space="preserve">: line 54: </w:t>
                            </w:r>
                            <w:r w:rsidRPr="00AF6ED7">
                              <w:rPr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AF6ED7">
                              <w:rPr>
                                <w:lang w:val="en-US"/>
                              </w:rPr>
                              <w:t>NConcentrationAbovegroundBiomass</w:t>
                            </w:r>
                            <w:proofErr w:type="spellEnd"/>
                            <w:r w:rsidRPr="00AF6ED7">
                              <w:rPr>
                                <w:lang w:val="en-US"/>
                              </w:rPr>
                              <w:t xml:space="preserve">": </w:t>
                            </w:r>
                            <w:r w:rsidRPr="00AF6ED7">
                              <w:rPr>
                                <w:color w:val="EE0000"/>
                                <w:lang w:val="en-US"/>
                              </w:rPr>
                              <w:t>0.06</w:t>
                            </w:r>
                            <w:r w:rsidRPr="00AF6ED7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362D137F" w14:textId="37CA65E2" w:rsidR="00AF6ED7" w:rsidRDefault="00AF6ED7" w:rsidP="00AF6ED7">
                            <w:pPr>
                              <w:pStyle w:val="Listenabsatz"/>
                              <w:rPr>
                                <w:lang w:val="en-US"/>
                              </w:rPr>
                            </w:pPr>
                            <w:r w:rsidRPr="00AF6ED7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Pr="0035769C">
                              <w:rPr>
                                <w:lang w:val="en-US"/>
                              </w:rPr>
                              <w:t xml:space="preserve">Parameter für die Bestandesdichte: </w:t>
                            </w:r>
                            <w:proofErr w:type="spellStart"/>
                            <w:proofErr w:type="gramStart"/>
                            <w:r w:rsidRPr="0035769C">
                              <w:rPr>
                                <w:lang w:val="en-US"/>
                              </w:rPr>
                              <w:t>rape.json</w:t>
                            </w:r>
                            <w:proofErr w:type="spellEnd"/>
                            <w:proofErr w:type="gramEnd"/>
                            <w:r w:rsidRPr="0035769C">
                              <w:rPr>
                                <w:lang w:val="en-US"/>
                              </w:rPr>
                              <w:t>: line 71: "</w:t>
                            </w:r>
                            <w:proofErr w:type="spellStart"/>
                            <w:r w:rsidRPr="0035769C">
                              <w:rPr>
                                <w:lang w:val="en-US"/>
                              </w:rPr>
                              <w:t>PlantDensity</w:t>
                            </w:r>
                            <w:proofErr w:type="spellEnd"/>
                            <w:r w:rsidRPr="0035769C">
                              <w:rPr>
                                <w:lang w:val="en-US"/>
                              </w:rPr>
                              <w:t>": 100,</w:t>
                            </w:r>
                          </w:p>
                          <w:p w14:paraId="57EF5FA0" w14:textId="1299E68D" w:rsidR="0041706D" w:rsidRPr="0041706D" w:rsidRDefault="0041706D" w:rsidP="00AF6ED7">
                            <w:pPr>
                              <w:pStyle w:val="Listenabsatz"/>
                            </w:pPr>
                            <w:r w:rsidRPr="0041706D">
                              <w:rPr>
                                <w:lang w:val="en-US"/>
                              </w:rPr>
                              <w:sym w:font="Wingdings" w:char="F0E0"/>
                            </w:r>
                            <w:r w:rsidRPr="0041706D">
                              <w:t>Marlene sagt, dass dieser W</w:t>
                            </w:r>
                            <w:r>
                              <w:t>ert die N-Aufnahme nicht sehr beeinflusst.</w:t>
                            </w:r>
                          </w:p>
                          <w:p w14:paraId="24688415" w14:textId="7AD0833A" w:rsidR="004565E0" w:rsidRPr="004565E0" w:rsidRDefault="00DA4A6F" w:rsidP="004565E0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Simulation verschiedener Aussaatzeitpunkte für das Jahr 2025/2026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93F4D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.15pt;margin-top:497.65pt;width:460.2pt;height:196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">
                <v:textbox>
                  <w:txbxContent>
                    <w:p w14:paraId="0DFD4D81" w14:textId="77777777" w:rsidR="008302C6" w:rsidRDefault="008302C6" w:rsidP="008302C6">
                      <w:pPr>
                        <w:rPr>
                          <w:rStyle w:val="Fett"/>
                        </w:rPr>
                      </w:pPr>
                      <w:r>
                        <w:rPr>
                          <w:rStyle w:val="Fett"/>
                        </w:rPr>
                        <w:t>Diskussion/Widersprüche/weiterführende Hypothesen:</w:t>
                      </w:r>
                    </w:p>
                    <w:p w14:paraId="4993192A" w14:textId="77F5E981" w:rsidR="008302C6" w:rsidRDefault="004565E0" w:rsidP="004565E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 w:rsidRPr="004565E0">
                        <w:t>In welcher Einheit liegt die oberirdische Biomasse vor?</w:t>
                      </w:r>
                      <w:r>
                        <w:t xml:space="preserve"> </w:t>
                      </w:r>
                      <w:r>
                        <w:sym w:font="Wingdings" w:char="F0E0"/>
                      </w:r>
                      <w:r>
                        <w:t xml:space="preserve"> Frischmasse oder Trockenmasse?</w:t>
                      </w:r>
                      <w:r w:rsidR="0041706D">
                        <w:br/>
                      </w:r>
                      <w:r w:rsidR="0041706D">
                        <w:sym w:font="Wingdings" w:char="F0E0"/>
                      </w:r>
                      <w:r w:rsidR="0041706D">
                        <w:t xml:space="preserve"> oberirdische Biomasse liegt in DM vor. Das bedeutet, dass die Biomasseproduktion von Raps im Herbst deutlich unterschätzt wird.</w:t>
                      </w:r>
                    </w:p>
                    <w:p w14:paraId="050E0BF0" w14:textId="0E9E4FB3" w:rsidR="0041706D" w:rsidRDefault="0041706D" w:rsidP="004565E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 xml:space="preserve">Für einen Bestand mit 2.5 kg Biomasse erwarten wir eine Trockenmasse von </w:t>
                      </w:r>
                      <w:r w:rsidRPr="0041706D">
                        <w:rPr>
                          <w:b/>
                          <w:bCs/>
                        </w:rPr>
                        <w:t>8750 kg/ha</w:t>
                      </w:r>
                    </w:p>
                    <w:p w14:paraId="13C4BDF8" w14:textId="64E29B04" w:rsidR="004565E0" w:rsidRDefault="004565E0" w:rsidP="004565E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 w:rsidRPr="004565E0">
                        <w:t>Welcher N-Gehalt der Biomasse wird unterstellt?</w:t>
                      </w:r>
                    </w:p>
                    <w:p w14:paraId="1683547D" w14:textId="0A445751" w:rsidR="00DA4A6F" w:rsidRDefault="00AF6ED7" w:rsidP="00AF6ED7">
                      <w:pPr>
                        <w:pStyle w:val="Listenabsatz"/>
                        <w:rPr>
                          <w:lang w:val="en-US"/>
                        </w:rPr>
                      </w:pPr>
                      <w:r>
                        <w:sym w:font="Wingdings" w:char="F0E0"/>
                      </w:r>
                      <w:proofErr w:type="spellStart"/>
                      <w:proofErr w:type="gramStart"/>
                      <w:r w:rsidRPr="0035769C">
                        <w:rPr>
                          <w:lang w:val="en-US"/>
                        </w:rPr>
                        <w:t>rape.json</w:t>
                      </w:r>
                      <w:proofErr w:type="spellEnd"/>
                      <w:proofErr w:type="gramEnd"/>
                      <w:r w:rsidRPr="0035769C">
                        <w:rPr>
                          <w:lang w:val="en-US"/>
                        </w:rPr>
                        <w:t xml:space="preserve">: line 54: </w:t>
                      </w:r>
                      <w:r w:rsidRPr="00AF6ED7">
                        <w:rPr>
                          <w:lang w:val="en-US"/>
                        </w:rPr>
                        <w:t>"</w:t>
                      </w:r>
                      <w:proofErr w:type="spellStart"/>
                      <w:r w:rsidRPr="00AF6ED7">
                        <w:rPr>
                          <w:lang w:val="en-US"/>
                        </w:rPr>
                        <w:t>NConcentrationAbovegroundBiomass</w:t>
                      </w:r>
                      <w:proofErr w:type="spellEnd"/>
                      <w:r w:rsidRPr="00AF6ED7">
                        <w:rPr>
                          <w:lang w:val="en-US"/>
                        </w:rPr>
                        <w:t xml:space="preserve">": </w:t>
                      </w:r>
                      <w:r w:rsidRPr="00AF6ED7">
                        <w:rPr>
                          <w:color w:val="EE0000"/>
                          <w:lang w:val="en-US"/>
                        </w:rPr>
                        <w:t>0.06</w:t>
                      </w:r>
                      <w:r w:rsidRPr="00AF6ED7">
                        <w:rPr>
                          <w:lang w:val="en-US"/>
                        </w:rPr>
                        <w:t>,</w:t>
                      </w:r>
                    </w:p>
                    <w:p w14:paraId="362D137F" w14:textId="37CA65E2" w:rsidR="00AF6ED7" w:rsidRDefault="00AF6ED7" w:rsidP="00AF6ED7">
                      <w:pPr>
                        <w:pStyle w:val="Listenabsatz"/>
                        <w:rPr>
                          <w:lang w:val="en-US"/>
                        </w:rPr>
                      </w:pPr>
                      <w:r w:rsidRPr="00AF6ED7">
                        <w:rPr>
                          <w:lang w:val="en-US"/>
                        </w:rPr>
                        <w:sym w:font="Wingdings" w:char="F0E0"/>
                      </w:r>
                      <w:r w:rsidRPr="0035769C">
                        <w:rPr>
                          <w:lang w:val="en-US"/>
                        </w:rPr>
                        <w:t xml:space="preserve">Parameter für die Bestandesdichte: </w:t>
                      </w:r>
                      <w:proofErr w:type="spellStart"/>
                      <w:proofErr w:type="gramStart"/>
                      <w:r w:rsidRPr="0035769C">
                        <w:rPr>
                          <w:lang w:val="en-US"/>
                        </w:rPr>
                        <w:t>rape.json</w:t>
                      </w:r>
                      <w:proofErr w:type="spellEnd"/>
                      <w:proofErr w:type="gramEnd"/>
                      <w:r w:rsidRPr="0035769C">
                        <w:rPr>
                          <w:lang w:val="en-US"/>
                        </w:rPr>
                        <w:t>: line 71: "</w:t>
                      </w:r>
                      <w:proofErr w:type="spellStart"/>
                      <w:r w:rsidRPr="0035769C">
                        <w:rPr>
                          <w:lang w:val="en-US"/>
                        </w:rPr>
                        <w:t>PlantDensity</w:t>
                      </w:r>
                      <w:proofErr w:type="spellEnd"/>
                      <w:r w:rsidRPr="0035769C">
                        <w:rPr>
                          <w:lang w:val="en-US"/>
                        </w:rPr>
                        <w:t>": 100,</w:t>
                      </w:r>
                    </w:p>
                    <w:p w14:paraId="57EF5FA0" w14:textId="1299E68D" w:rsidR="0041706D" w:rsidRPr="0041706D" w:rsidRDefault="0041706D" w:rsidP="00AF6ED7">
                      <w:pPr>
                        <w:pStyle w:val="Listenabsatz"/>
                      </w:pPr>
                      <w:r w:rsidRPr="0041706D">
                        <w:rPr>
                          <w:lang w:val="en-US"/>
                        </w:rPr>
                        <w:sym w:font="Wingdings" w:char="F0E0"/>
                      </w:r>
                      <w:r w:rsidRPr="0041706D">
                        <w:t>Marlene sagt, dass dieser W</w:t>
                      </w:r>
                      <w:r>
                        <w:t>ert die N-Aufnahme nicht sehr beeinflusst.</w:t>
                      </w:r>
                    </w:p>
                    <w:p w14:paraId="24688415" w14:textId="7AD0833A" w:rsidR="004565E0" w:rsidRPr="004565E0" w:rsidRDefault="00DA4A6F" w:rsidP="004565E0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>
                        <w:t>Simulation verschiedener Aussaatzeitpunkte für das Jahr 2025/2026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B7CC98" wp14:editId="3F7086D9">
                <wp:simplePos x="0" y="0"/>
                <wp:positionH relativeFrom="column">
                  <wp:posOffset>14605</wp:posOffset>
                </wp:positionH>
                <wp:positionV relativeFrom="paragraph">
                  <wp:posOffset>1290955</wp:posOffset>
                </wp:positionV>
                <wp:extent cx="5844540" cy="956945"/>
                <wp:effectExtent l="0" t="0" r="22860" b="14605"/>
                <wp:wrapSquare wrapText="bothSides"/>
                <wp:docPr id="4495284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956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E8ADC" w14:textId="77777777" w:rsidR="00067F1E" w:rsidRDefault="00067F1E" w:rsidP="00067F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67F1E">
                              <w:rPr>
                                <w:b/>
                                <w:bCs/>
                              </w:rPr>
                              <w:t>Problematik/Idee/Hypothese/Forschungsfrage:</w:t>
                            </w:r>
                          </w:p>
                          <w:p w14:paraId="438AEA36" w14:textId="10B817E5" w:rsidR="004565E0" w:rsidRPr="004565E0" w:rsidRDefault="004565E0" w:rsidP="004565E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Ist das Modell in der Lage, grundsätzlich Plausible Werte für die oberirdische Biomasse und den aufgenommenen Stickstoff zu schätzen?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CC98" id="_x0000_s1029" type="#_x0000_t202" style="position:absolute;margin-left:1.15pt;margin-top:101.65pt;width:460.2pt;height:75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">
                <v:textbox>
                  <w:txbxContent>
                    <w:p w14:paraId="363E8ADC" w14:textId="77777777" w:rsidR="00067F1E" w:rsidRDefault="00067F1E" w:rsidP="00067F1E">
                      <w:pPr>
                        <w:rPr>
                          <w:b/>
                          <w:bCs/>
                        </w:rPr>
                      </w:pPr>
                      <w:r w:rsidRPr="00067F1E">
                        <w:rPr>
                          <w:b/>
                          <w:bCs/>
                        </w:rPr>
                        <w:t>Problematik/Idee/Hypothese/Forschungsfrage:</w:t>
                      </w:r>
                    </w:p>
                    <w:p w14:paraId="438AEA36" w14:textId="10B817E5" w:rsidR="004565E0" w:rsidRPr="004565E0" w:rsidRDefault="004565E0" w:rsidP="004565E0">
                      <w:pPr>
                        <w:pStyle w:val="Listenabsatz"/>
                        <w:numPr>
                          <w:ilvl w:val="0"/>
                          <w:numId w:val="1"/>
                        </w:numPr>
                      </w:pPr>
                      <w:r>
                        <w:t>Ist das Modell in der Lage, grundsätzlich Plausible Werte für die oberirdische Biomasse und den aufgenommenen Stickstoff zu schätzen?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7F1E" w:rsidRPr="00067F1E">
        <w:rPr>
          <w:rStyle w:val="Fet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20EAA0" wp14:editId="1421CC08">
                <wp:simplePos x="0" y="0"/>
                <wp:positionH relativeFrom="column">
                  <wp:posOffset>14605</wp:posOffset>
                </wp:positionH>
                <wp:positionV relativeFrom="paragraph">
                  <wp:posOffset>182245</wp:posOffset>
                </wp:positionV>
                <wp:extent cx="5844540" cy="998220"/>
                <wp:effectExtent l="0" t="0" r="22860" b="1143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477DA" w14:textId="116B06BE" w:rsidR="00067F1E" w:rsidRDefault="00067F1E">
                            <w:r w:rsidRPr="00067F1E">
                              <w:rPr>
                                <w:b/>
                                <w:bCs/>
                              </w:rPr>
                              <w:t>Thema</w:t>
                            </w:r>
                            <w:r>
                              <w:t>:</w:t>
                            </w:r>
                            <w:r w:rsidR="004565E0">
                              <w:t xml:space="preserve"> Parametrisierung des Pflanzenwachstumsmodells MONICA zur Modellierung der oberirdischen Biomasse bzw. der Stickstoffaufnahme von Winterraps für die Daten aus dem </w:t>
                            </w:r>
                            <w:proofErr w:type="spellStart"/>
                            <w:r w:rsidR="004565E0">
                              <w:t>RapSmartN</w:t>
                            </w:r>
                            <w:proofErr w:type="spellEnd"/>
                            <w:r w:rsidR="004565E0">
                              <w:t>-Projekt für Neubrandenburg.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0EAA0" id="_x0000_s1030" type="#_x0000_t202" style="position:absolute;margin-left:1.15pt;margin-top:14.35pt;width:460.2pt;height:7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">
                <v:textbox>
                  <w:txbxContent>
                    <w:p w14:paraId="004477DA" w14:textId="116B06BE" w:rsidR="00067F1E" w:rsidRDefault="00067F1E">
                      <w:r w:rsidRPr="00067F1E">
                        <w:rPr>
                          <w:b/>
                          <w:bCs/>
                        </w:rPr>
                        <w:t>Thema</w:t>
                      </w:r>
                      <w:r>
                        <w:t>:</w:t>
                      </w:r>
                      <w:r w:rsidR="004565E0">
                        <w:t xml:space="preserve"> Parametrisierung des Pflanzenwachstumsmodells MONICA zur Modellierung der oberirdischen Biomasse bzw. der Stickstoffaufnahme von Winterraps für die Daten aus dem </w:t>
                      </w:r>
                      <w:proofErr w:type="spellStart"/>
                      <w:r w:rsidR="004565E0">
                        <w:t>RapSmartN</w:t>
                      </w:r>
                      <w:proofErr w:type="spellEnd"/>
                      <w:r w:rsidR="004565E0">
                        <w:t>-Projekt für Neubrandenburg.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AC04A7" w14:textId="77777777" w:rsidR="008302C6" w:rsidRDefault="008302C6">
      <w:pPr>
        <w:rPr>
          <w:rStyle w:val="Fett"/>
        </w:rPr>
      </w:pPr>
      <w:r w:rsidRPr="00067F1E">
        <w:rPr>
          <w:rStyle w:val="Fett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8D5986" wp14:editId="4D1C52AF">
                <wp:simplePos x="0" y="0"/>
                <wp:positionH relativeFrom="column">
                  <wp:posOffset>-635</wp:posOffset>
                </wp:positionH>
                <wp:positionV relativeFrom="paragraph">
                  <wp:posOffset>52705</wp:posOffset>
                </wp:positionV>
                <wp:extent cx="5844540" cy="8542020"/>
                <wp:effectExtent l="0" t="0" r="22860" b="11430"/>
                <wp:wrapSquare wrapText="bothSides"/>
                <wp:docPr id="83232408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854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4FC7A" w14:textId="352E5E9E" w:rsidR="008302C6" w:rsidRDefault="008302C6" w:rsidP="008302C6">
                            <w:pPr>
                              <w:rPr>
                                <w:rStyle w:val="Fett"/>
                              </w:rPr>
                            </w:pPr>
                            <w:r>
                              <w:rPr>
                                <w:rStyle w:val="Fett"/>
                              </w:rPr>
                              <w:t>Anhang:</w:t>
                            </w:r>
                            <w:r w:rsidR="0041706D">
                              <w:rPr>
                                <w:rStyle w:val="Fett"/>
                              </w:rPr>
                              <w:t xml:space="preserve"> </w:t>
                            </w:r>
                          </w:p>
                          <w:p w14:paraId="52A897CB" w14:textId="0E394CB2" w:rsidR="004565E0" w:rsidRPr="00067F1E" w:rsidRDefault="0041706D" w:rsidP="008302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A73EA92" wp14:editId="7066FC0D">
                                  <wp:extent cx="5623560" cy="4215130"/>
                                  <wp:effectExtent l="0" t="0" r="0" b="0"/>
                                  <wp:docPr id="1931093970" name="Grafik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3560" cy="4215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466DDA8" wp14:editId="2322EF0B">
                                  <wp:extent cx="5623560" cy="4215130"/>
                                  <wp:effectExtent l="0" t="0" r="0" b="0"/>
                                  <wp:docPr id="2027976426" name="Grafik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23560" cy="4215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D5986" id="_x0000_s1031" type="#_x0000_t202" style="position:absolute;margin-left:-.05pt;margin-top:4.15pt;width:460.2pt;height:672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">
                <v:textbox>
                  <w:txbxContent>
                    <w:p w14:paraId="42A4FC7A" w14:textId="352E5E9E" w:rsidR="008302C6" w:rsidRDefault="008302C6" w:rsidP="008302C6">
                      <w:pPr>
                        <w:rPr>
                          <w:rStyle w:val="Fett"/>
                        </w:rPr>
                      </w:pPr>
                      <w:r>
                        <w:rPr>
                          <w:rStyle w:val="Fett"/>
                        </w:rPr>
                        <w:t>Anhang:</w:t>
                      </w:r>
                      <w:r w:rsidR="0041706D">
                        <w:rPr>
                          <w:rStyle w:val="Fett"/>
                        </w:rPr>
                        <w:t xml:space="preserve"> </w:t>
                      </w:r>
                    </w:p>
                    <w:p w14:paraId="52A897CB" w14:textId="0E394CB2" w:rsidR="004565E0" w:rsidRPr="00067F1E" w:rsidRDefault="0041706D" w:rsidP="008302C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A73EA92" wp14:editId="7066FC0D">
                            <wp:extent cx="5623560" cy="4215130"/>
                            <wp:effectExtent l="0" t="0" r="0" b="0"/>
                            <wp:docPr id="1931093970" name="Grafik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3560" cy="4215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466DDA8" wp14:editId="2322EF0B">
                            <wp:extent cx="5623560" cy="4215130"/>
                            <wp:effectExtent l="0" t="0" r="0" b="0"/>
                            <wp:docPr id="2027976426" name="Grafik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23560" cy="4215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302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3432" w14:textId="77777777" w:rsidR="00CF3FCB" w:rsidRDefault="00CF3FCB" w:rsidP="00067F1E">
      <w:pPr>
        <w:spacing w:after="0" w:line="240" w:lineRule="auto"/>
      </w:pPr>
      <w:r>
        <w:separator/>
      </w:r>
    </w:p>
  </w:endnote>
  <w:endnote w:type="continuationSeparator" w:id="0">
    <w:p w14:paraId="7D5DF5B1" w14:textId="77777777" w:rsidR="00CF3FCB" w:rsidRDefault="00CF3FCB" w:rsidP="0006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51CC8" w14:textId="77777777" w:rsidR="00DA4A6F" w:rsidRDefault="00DA4A6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4D4BD" w14:textId="12E9AC84" w:rsidR="008302C6" w:rsidRPr="00DA4A6F" w:rsidRDefault="008302C6" w:rsidP="008302C6">
    <w:pPr>
      <w:pStyle w:val="Fuzeile"/>
      <w:rPr>
        <w:lang w:val="en-US"/>
      </w:rPr>
    </w:pPr>
    <w:proofErr w:type="spellStart"/>
    <w:r w:rsidRPr="00DA4A6F">
      <w:rPr>
        <w:lang w:val="en-US"/>
      </w:rPr>
      <w:t>Dateipfad</w:t>
    </w:r>
    <w:proofErr w:type="spellEnd"/>
    <w:r w:rsidRPr="00DA4A6F">
      <w:rPr>
        <w:lang w:val="en-US"/>
      </w:rPr>
      <w:t xml:space="preserve">: </w:t>
    </w:r>
    <w:r w:rsidR="00DA4A6F">
      <w:rPr>
        <w:lang w:val="en-US"/>
      </w:rPr>
      <w:t>“</w:t>
    </w:r>
    <w:r w:rsidR="00DA4A6F" w:rsidRPr="00DA4A6F">
      <w:rPr>
        <w:lang w:val="en-US"/>
      </w:rPr>
      <w:t>C:\Users\Linda\OneDrive\Desktop\ZALF\</w:t>
    </w:r>
    <w:proofErr w:type="spellStart"/>
    <w:r w:rsidR="00DA4A6F" w:rsidRPr="00DA4A6F">
      <w:rPr>
        <w:lang w:val="en-US"/>
      </w:rPr>
      <w:t>RapSmartN</w:t>
    </w:r>
    <w:proofErr w:type="spellEnd"/>
    <w:r w:rsidR="00DA4A6F" w:rsidRPr="00DA4A6F">
      <w:rPr>
        <w:lang w:val="en-US"/>
      </w:rPr>
      <w:t>\report</w:t>
    </w:r>
    <w:r w:rsidR="00DA4A6F">
      <w:rPr>
        <w:lang w:val="en-US"/>
      </w:rPr>
      <w:t>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E63D" w14:textId="77777777" w:rsidR="00DA4A6F" w:rsidRDefault="00DA4A6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D098" w14:textId="77777777" w:rsidR="00CF3FCB" w:rsidRDefault="00CF3FCB" w:rsidP="00067F1E">
      <w:pPr>
        <w:spacing w:after="0" w:line="240" w:lineRule="auto"/>
      </w:pPr>
      <w:r>
        <w:separator/>
      </w:r>
    </w:p>
  </w:footnote>
  <w:footnote w:type="continuationSeparator" w:id="0">
    <w:p w14:paraId="56649587" w14:textId="77777777" w:rsidR="00CF3FCB" w:rsidRDefault="00CF3FCB" w:rsidP="00067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3DFE" w14:textId="77777777" w:rsidR="00DA4A6F" w:rsidRDefault="00DA4A6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35EEA" w14:textId="77777777" w:rsidR="00067F1E" w:rsidRDefault="008302C6" w:rsidP="008302C6">
    <w:pPr>
      <w:pStyle w:val="Kopfzeile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979E3B" wp14:editId="28EA7A52">
              <wp:simplePos x="0" y="0"/>
              <wp:positionH relativeFrom="column">
                <wp:posOffset>14605</wp:posOffset>
              </wp:positionH>
              <wp:positionV relativeFrom="paragraph">
                <wp:posOffset>-22860</wp:posOffset>
              </wp:positionV>
              <wp:extent cx="5212080" cy="297180"/>
              <wp:effectExtent l="0" t="0" r="0" b="7620"/>
              <wp:wrapSquare wrapText="bothSides"/>
              <wp:docPr id="151687993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2080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7E9BA" w14:textId="6B663334" w:rsidR="008302C6" w:rsidRDefault="008302C6">
                          <w:r>
                            <w:t xml:space="preserve">LEDA-Nr.: </w:t>
                          </w:r>
                          <w:r w:rsidR="009E654E">
                            <w:t>260223_MONICA_01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979E3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1.15pt;margin-top:-1.8pt;width:410.4pt;height:2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" filled="f" stroked="f">
              <v:textbox>
                <w:txbxContent>
                  <w:p w14:paraId="5197E9BA" w14:textId="6B663334" w:rsidR="008302C6" w:rsidRDefault="008302C6">
                    <w:r>
                      <w:t xml:space="preserve">LEDA-Nr.: </w:t>
                    </w:r>
                    <w:r w:rsidR="009E654E">
                      <w:t>260223_MONICA_01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-2136323325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DF61" w14:textId="77777777" w:rsidR="00DA4A6F" w:rsidRDefault="00DA4A6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E42"/>
    <w:multiLevelType w:val="hybridMultilevel"/>
    <w:tmpl w:val="92A6591E"/>
    <w:lvl w:ilvl="0" w:tplc="6826E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53041"/>
    <w:multiLevelType w:val="hybridMultilevel"/>
    <w:tmpl w:val="191CA32C"/>
    <w:lvl w:ilvl="0" w:tplc="3CE6C7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71895"/>
    <w:multiLevelType w:val="hybridMultilevel"/>
    <w:tmpl w:val="183C338C"/>
    <w:lvl w:ilvl="0" w:tplc="51D6E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64AEB"/>
    <w:multiLevelType w:val="hybridMultilevel"/>
    <w:tmpl w:val="1EB44BA8"/>
    <w:lvl w:ilvl="0" w:tplc="321A6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634E1"/>
    <w:multiLevelType w:val="hybridMultilevel"/>
    <w:tmpl w:val="B3288972"/>
    <w:lvl w:ilvl="0" w:tplc="0E180EE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0275113">
    <w:abstractNumId w:val="3"/>
  </w:num>
  <w:num w:numId="2" w16cid:durableId="1772702668">
    <w:abstractNumId w:val="1"/>
  </w:num>
  <w:num w:numId="3" w16cid:durableId="698318734">
    <w:abstractNumId w:val="0"/>
  </w:num>
  <w:num w:numId="4" w16cid:durableId="1180856998">
    <w:abstractNumId w:val="2"/>
  </w:num>
  <w:num w:numId="5" w16cid:durableId="1042242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4E"/>
    <w:rsid w:val="00004BA1"/>
    <w:rsid w:val="00067F1E"/>
    <w:rsid w:val="00093CC6"/>
    <w:rsid w:val="00100905"/>
    <w:rsid w:val="00241614"/>
    <w:rsid w:val="002556F4"/>
    <w:rsid w:val="0035769C"/>
    <w:rsid w:val="00361A5B"/>
    <w:rsid w:val="004077C5"/>
    <w:rsid w:val="0041706D"/>
    <w:rsid w:val="004565E0"/>
    <w:rsid w:val="00684D8B"/>
    <w:rsid w:val="007A0FAB"/>
    <w:rsid w:val="00806EFD"/>
    <w:rsid w:val="008302C6"/>
    <w:rsid w:val="009E654E"/>
    <w:rsid w:val="00A0774D"/>
    <w:rsid w:val="00A43B48"/>
    <w:rsid w:val="00AF6ED7"/>
    <w:rsid w:val="00B45FEB"/>
    <w:rsid w:val="00C71F20"/>
    <w:rsid w:val="00CF3FCB"/>
    <w:rsid w:val="00DA4A6F"/>
    <w:rsid w:val="00DE588C"/>
    <w:rsid w:val="00F7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B6732C"/>
  <w15:chartTrackingRefBased/>
  <w15:docId w15:val="{7BBACB11-6E4D-4141-B407-EE96ACA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02C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67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67F1E"/>
  </w:style>
  <w:style w:type="paragraph" w:styleId="Fuzeile">
    <w:name w:val="footer"/>
    <w:basedOn w:val="Standard"/>
    <w:link w:val="FuzeileZchn"/>
    <w:uiPriority w:val="99"/>
    <w:unhideWhenUsed/>
    <w:rsid w:val="00067F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7F1E"/>
  </w:style>
  <w:style w:type="character" w:styleId="Fett">
    <w:name w:val="Strong"/>
    <w:basedOn w:val="Absatz-Standardschriftart"/>
    <w:uiPriority w:val="22"/>
    <w:qFormat/>
    <w:rsid w:val="00067F1E"/>
    <w:rPr>
      <w:b/>
      <w:bCs/>
    </w:rPr>
  </w:style>
  <w:style w:type="paragraph" w:styleId="Listenabsatz">
    <w:name w:val="List Paragraph"/>
    <w:basedOn w:val="Standard"/>
    <w:uiPriority w:val="34"/>
    <w:qFormat/>
    <w:rsid w:val="00456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da\OneDrive\Dokumente\Benutzerdefinierte%20Office-Vorlagen\LEDA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LEDA_Vorlage.dotx</Template>
  <TotalTime>0</TotalTime>
  <Pages>2</Pages>
  <Words>0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Lechner</dc:creator>
  <cp:keywords/>
  <dc:description/>
  <cp:lastModifiedBy>Linda Lechner</cp:lastModifiedBy>
  <cp:revision>7</cp:revision>
  <dcterms:created xsi:type="dcterms:W3CDTF">2026-02-23T13:28:00Z</dcterms:created>
  <dcterms:modified xsi:type="dcterms:W3CDTF">2026-02-24T15:43:00Z</dcterms:modified>
</cp:coreProperties>
</file>